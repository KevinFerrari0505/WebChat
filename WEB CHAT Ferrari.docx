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51"/>
        <w:gridCol w:w="5441"/>
        <w:gridCol w:w="2462"/>
      </w:tblGrid>
      <w:tr w:rsidR="004936B5" w14:paraId="59D03C8A" w14:textId="77777777" w:rsidTr="004936B5">
        <w:tc>
          <w:tcPr>
            <w:tcW w:w="1951" w:type="dxa"/>
          </w:tcPr>
          <w:p w14:paraId="120D78AD" w14:textId="1551A95C" w:rsidR="004936B5" w:rsidRPr="005A5B45" w:rsidRDefault="006E1EB0">
            <w:pPr>
              <w:rPr>
                <w:b/>
              </w:rPr>
            </w:pPr>
            <w:r>
              <w:rPr>
                <w:b/>
              </w:rPr>
              <w:t>Esercizio</w:t>
            </w:r>
            <w:r w:rsidR="004936B5">
              <w:rPr>
                <w:b/>
              </w:rPr>
              <w:t xml:space="preserve"> n.:</w:t>
            </w:r>
            <w:r w:rsidR="00861FC3">
              <w:rPr>
                <w:b/>
              </w:rPr>
              <w:t xml:space="preserve"> Progetto</w:t>
            </w:r>
          </w:p>
        </w:tc>
        <w:tc>
          <w:tcPr>
            <w:tcW w:w="7903" w:type="dxa"/>
            <w:gridSpan w:val="2"/>
          </w:tcPr>
          <w:p w14:paraId="29DB36C0" w14:textId="2F9F3B6D" w:rsidR="004936B5" w:rsidRDefault="004936B5" w:rsidP="006E1EB0">
            <w:r w:rsidRPr="005A5B45">
              <w:rPr>
                <w:b/>
              </w:rPr>
              <w:t xml:space="preserve">Nome </w:t>
            </w:r>
            <w:r w:rsidR="006E1EB0">
              <w:rPr>
                <w:b/>
              </w:rPr>
              <w:t>Esercizio</w:t>
            </w:r>
            <w:r>
              <w:t xml:space="preserve">: </w:t>
            </w:r>
            <w:r w:rsidR="00861FC3">
              <w:t>WEB CHAT</w:t>
            </w:r>
          </w:p>
        </w:tc>
      </w:tr>
      <w:tr w:rsidR="004936B5" w14:paraId="769C98F6" w14:textId="77777777" w:rsidTr="007F7A93">
        <w:tc>
          <w:tcPr>
            <w:tcW w:w="9854" w:type="dxa"/>
            <w:gridSpan w:val="3"/>
          </w:tcPr>
          <w:p w14:paraId="24AF5D57" w14:textId="56D32C9A" w:rsidR="004936B5" w:rsidRDefault="004936B5">
            <w:r>
              <w:rPr>
                <w:b/>
              </w:rPr>
              <w:t>Obiettivo</w:t>
            </w:r>
            <w:r>
              <w:t xml:space="preserve">: </w:t>
            </w:r>
            <w:r w:rsidR="00FB33DA" w:rsidRPr="00861FC3">
              <w:t>[Progettazione completa]</w:t>
            </w:r>
          </w:p>
        </w:tc>
      </w:tr>
      <w:tr w:rsidR="004936B5" w14:paraId="05B290F7" w14:textId="77777777" w:rsidTr="005F6F84">
        <w:tc>
          <w:tcPr>
            <w:tcW w:w="9854" w:type="dxa"/>
            <w:gridSpan w:val="3"/>
          </w:tcPr>
          <w:p w14:paraId="70A504B5" w14:textId="358A352E" w:rsidR="004936B5" w:rsidRDefault="004936B5">
            <w:r w:rsidRPr="005A5B45">
              <w:rPr>
                <w:b/>
              </w:rPr>
              <w:t>Descrizione</w:t>
            </w:r>
            <w:r>
              <w:t xml:space="preserve">: </w:t>
            </w:r>
            <w:r w:rsidR="00861FC3" w:rsidRPr="00861FC3">
              <w:t xml:space="preserve">Partendo dal modulo utenti già realizzato, realizzare lo schema concettuale e logico per una applicazione di chat per discussioni </w:t>
            </w:r>
            <w:proofErr w:type="spellStart"/>
            <w:r w:rsidR="00861FC3" w:rsidRPr="00861FC3">
              <w:t>one-to-one</w:t>
            </w:r>
            <w:proofErr w:type="spellEnd"/>
            <w:r w:rsidR="00861FC3" w:rsidRPr="00861FC3">
              <w:t xml:space="preserve"> e facoltativamente di gruppo</w:t>
            </w:r>
          </w:p>
        </w:tc>
      </w:tr>
      <w:tr w:rsidR="004936B5" w14:paraId="0BF1562A" w14:textId="77777777" w:rsidTr="004936B5">
        <w:tc>
          <w:tcPr>
            <w:tcW w:w="1951" w:type="dxa"/>
          </w:tcPr>
          <w:p w14:paraId="2E6FF4ED" w14:textId="4CAB4F9F" w:rsidR="004936B5" w:rsidRPr="005A5B45" w:rsidRDefault="004936B5" w:rsidP="00EB55C0">
            <w:pPr>
              <w:rPr>
                <w:b/>
              </w:rPr>
            </w:pPr>
            <w:r w:rsidRPr="005A5B45">
              <w:rPr>
                <w:b/>
              </w:rPr>
              <w:t>Classe</w:t>
            </w:r>
            <w:r>
              <w:t>:</w:t>
            </w:r>
            <w:r w:rsidR="00861FC3">
              <w:t xml:space="preserve"> 5BM</w:t>
            </w:r>
          </w:p>
        </w:tc>
        <w:tc>
          <w:tcPr>
            <w:tcW w:w="5441" w:type="dxa"/>
          </w:tcPr>
          <w:p w14:paraId="1813ED7C" w14:textId="7571F3B4" w:rsidR="004936B5" w:rsidRDefault="004936B5" w:rsidP="00EB55C0">
            <w:r w:rsidRPr="005A5B45">
              <w:rPr>
                <w:b/>
              </w:rPr>
              <w:t>Cognome Nome</w:t>
            </w:r>
            <w:r>
              <w:t xml:space="preserve">: </w:t>
            </w:r>
            <w:r w:rsidR="00861FC3">
              <w:t>Ferrari Kevin</w:t>
            </w:r>
          </w:p>
        </w:tc>
        <w:tc>
          <w:tcPr>
            <w:tcW w:w="2462" w:type="dxa"/>
          </w:tcPr>
          <w:p w14:paraId="4F8A692A" w14:textId="53761E37" w:rsidR="004936B5" w:rsidRDefault="004936B5" w:rsidP="00EB55C0">
            <w:r w:rsidRPr="005A5B45">
              <w:rPr>
                <w:b/>
              </w:rPr>
              <w:t>Data</w:t>
            </w:r>
            <w:r>
              <w:t xml:space="preserve">: </w:t>
            </w:r>
            <w:r w:rsidR="00861FC3">
              <w:t>26/01/2024</w:t>
            </w:r>
          </w:p>
        </w:tc>
      </w:tr>
    </w:tbl>
    <w:p w14:paraId="44833DEF" w14:textId="77777777" w:rsidR="006E1EB0" w:rsidRDefault="006E1EB0">
      <w:pPr>
        <w:rPr>
          <w:b/>
        </w:rPr>
      </w:pPr>
    </w:p>
    <w:p w14:paraId="79EBC7E5" w14:textId="77777777" w:rsidR="00930577" w:rsidRPr="00204F84" w:rsidRDefault="009B23F9" w:rsidP="00204F84">
      <w:pPr>
        <w:pStyle w:val="Paragrafoelenco"/>
        <w:numPr>
          <w:ilvl w:val="0"/>
          <w:numId w:val="1"/>
        </w:numPr>
        <w:rPr>
          <w:b/>
        </w:rPr>
      </w:pPr>
      <w:r>
        <w:rPr>
          <w:b/>
        </w:rPr>
        <w:t>A</w:t>
      </w:r>
      <w:r w:rsidR="00930577" w:rsidRPr="00204F84">
        <w:rPr>
          <w:b/>
        </w:rPr>
        <w:t>nalisi</w:t>
      </w:r>
    </w:p>
    <w:p w14:paraId="47E94E97" w14:textId="4C6C54E3" w:rsidR="00CA4456" w:rsidRPr="000918B6" w:rsidRDefault="00AD0AB0">
      <w:pPr>
        <w:rPr>
          <w:szCs w:val="32"/>
        </w:rPr>
      </w:pPr>
      <w:r w:rsidRPr="000918B6">
        <w:rPr>
          <w:szCs w:val="32"/>
        </w:rPr>
        <w:t xml:space="preserve">L’obiettivo di questo progetto è realizzare una web chat </w:t>
      </w:r>
      <w:proofErr w:type="spellStart"/>
      <w:r w:rsidRPr="000918B6">
        <w:rPr>
          <w:szCs w:val="32"/>
        </w:rPr>
        <w:t>one-to-one</w:t>
      </w:r>
      <w:proofErr w:type="spellEnd"/>
      <w:r w:rsidRPr="000918B6">
        <w:rPr>
          <w:szCs w:val="32"/>
        </w:rPr>
        <w:t>.</w:t>
      </w:r>
    </w:p>
    <w:p w14:paraId="187E0C7E" w14:textId="4143ED32" w:rsidR="00AD0AB0" w:rsidRPr="000918B6" w:rsidRDefault="00AD0AB0">
      <w:pPr>
        <w:rPr>
          <w:szCs w:val="32"/>
        </w:rPr>
      </w:pPr>
      <w:r w:rsidRPr="000918B6">
        <w:rPr>
          <w:szCs w:val="32"/>
        </w:rPr>
        <w:t>Sicuramente avrò bisogno dell’entità utenti e questi saranno gli attributi di cui disporranno:</w:t>
      </w:r>
    </w:p>
    <w:p w14:paraId="2FCEAE04" w14:textId="05744A0A" w:rsidR="00AD0AB0" w:rsidRDefault="00AD0AB0" w:rsidP="00AD0AB0">
      <w:pPr>
        <w:pStyle w:val="Paragrafoelenco"/>
        <w:numPr>
          <w:ilvl w:val="0"/>
          <w:numId w:val="5"/>
        </w:numPr>
        <w:rPr>
          <w:szCs w:val="32"/>
        </w:rPr>
      </w:pPr>
      <w:r>
        <w:rPr>
          <w:szCs w:val="32"/>
        </w:rPr>
        <w:t>ID</w:t>
      </w:r>
    </w:p>
    <w:p w14:paraId="656511B4" w14:textId="3C5E659A" w:rsidR="00AD0AB0" w:rsidRDefault="00AD0AB0" w:rsidP="00AD0AB0">
      <w:pPr>
        <w:pStyle w:val="Paragrafoelenco"/>
        <w:numPr>
          <w:ilvl w:val="0"/>
          <w:numId w:val="5"/>
        </w:numPr>
        <w:rPr>
          <w:szCs w:val="32"/>
        </w:rPr>
      </w:pPr>
      <w:proofErr w:type="spellStart"/>
      <w:r>
        <w:rPr>
          <w:szCs w:val="32"/>
        </w:rPr>
        <w:t>NomeUtente</w:t>
      </w:r>
      <w:proofErr w:type="spellEnd"/>
    </w:p>
    <w:p w14:paraId="3F8CE5C0" w14:textId="1048BA4C" w:rsidR="00AD0AB0" w:rsidRDefault="00AD0AB0" w:rsidP="00AD0AB0">
      <w:pPr>
        <w:pStyle w:val="Paragrafoelenco"/>
        <w:numPr>
          <w:ilvl w:val="0"/>
          <w:numId w:val="5"/>
        </w:numPr>
        <w:rPr>
          <w:szCs w:val="32"/>
        </w:rPr>
      </w:pPr>
      <w:proofErr w:type="spellStart"/>
      <w:r>
        <w:rPr>
          <w:szCs w:val="32"/>
        </w:rPr>
        <w:t>NumeroTelefono</w:t>
      </w:r>
      <w:proofErr w:type="spellEnd"/>
    </w:p>
    <w:p w14:paraId="4827B156" w14:textId="2052ABD6" w:rsidR="00AD0AB0" w:rsidRDefault="00AD0AB0" w:rsidP="00AD0AB0">
      <w:pPr>
        <w:pStyle w:val="Paragrafoelenco"/>
        <w:numPr>
          <w:ilvl w:val="0"/>
          <w:numId w:val="5"/>
        </w:numPr>
        <w:rPr>
          <w:szCs w:val="32"/>
        </w:rPr>
      </w:pPr>
      <w:r>
        <w:rPr>
          <w:szCs w:val="32"/>
        </w:rPr>
        <w:t>Nome</w:t>
      </w:r>
    </w:p>
    <w:p w14:paraId="21EB59E9" w14:textId="23056418" w:rsidR="00AD0AB0" w:rsidRDefault="00AD0AB0" w:rsidP="00AD0AB0">
      <w:pPr>
        <w:pStyle w:val="Paragrafoelenco"/>
        <w:numPr>
          <w:ilvl w:val="0"/>
          <w:numId w:val="5"/>
        </w:numPr>
        <w:rPr>
          <w:szCs w:val="32"/>
        </w:rPr>
      </w:pPr>
      <w:r>
        <w:rPr>
          <w:szCs w:val="32"/>
        </w:rPr>
        <w:t>Cognome</w:t>
      </w:r>
    </w:p>
    <w:p w14:paraId="74FAC5EE" w14:textId="75F1CD45" w:rsidR="00AD0AB0" w:rsidRDefault="00AD0AB0" w:rsidP="00AD0AB0">
      <w:pPr>
        <w:pStyle w:val="Paragrafoelenco"/>
        <w:numPr>
          <w:ilvl w:val="0"/>
          <w:numId w:val="5"/>
        </w:numPr>
        <w:rPr>
          <w:szCs w:val="32"/>
        </w:rPr>
      </w:pPr>
      <w:r>
        <w:rPr>
          <w:szCs w:val="32"/>
        </w:rPr>
        <w:t>Email</w:t>
      </w:r>
    </w:p>
    <w:p w14:paraId="7A55C854" w14:textId="324EA26E" w:rsidR="00AD0AB0" w:rsidRDefault="00AD0AB0" w:rsidP="00AD0AB0">
      <w:pPr>
        <w:pStyle w:val="Paragrafoelenco"/>
        <w:numPr>
          <w:ilvl w:val="0"/>
          <w:numId w:val="5"/>
        </w:numPr>
        <w:rPr>
          <w:szCs w:val="32"/>
        </w:rPr>
      </w:pPr>
      <w:r>
        <w:rPr>
          <w:szCs w:val="32"/>
        </w:rPr>
        <w:t>Password</w:t>
      </w:r>
    </w:p>
    <w:p w14:paraId="37D1BF4A" w14:textId="0240AAA8" w:rsidR="00AD0AB0" w:rsidRPr="00E33BB5" w:rsidRDefault="00AD0AB0" w:rsidP="00AD0AB0">
      <w:pPr>
        <w:rPr>
          <w:color w:val="FF0000"/>
          <w:szCs w:val="32"/>
        </w:rPr>
      </w:pPr>
      <w:r w:rsidRPr="00E33BB5">
        <w:rPr>
          <w:color w:val="FF0000"/>
          <w:szCs w:val="32"/>
        </w:rPr>
        <w:t>Per sapere se un utente è un mittente, quindi colui che invia i messaggi, oppure un destinatario, colui che riceve</w:t>
      </w:r>
      <w:r w:rsidR="000918B6" w:rsidRPr="00E33BB5">
        <w:rPr>
          <w:color w:val="FF0000"/>
          <w:szCs w:val="32"/>
        </w:rPr>
        <w:t>, potrei creare un attributo Tipo in cui capisco se è mittente o destinatario.</w:t>
      </w:r>
    </w:p>
    <w:p w14:paraId="719AADAE" w14:textId="5DD162C0" w:rsidR="000918B6" w:rsidRPr="00E33BB5" w:rsidRDefault="000918B6" w:rsidP="00AD0AB0">
      <w:pPr>
        <w:rPr>
          <w:color w:val="FF0000"/>
          <w:szCs w:val="32"/>
        </w:rPr>
      </w:pPr>
      <w:r w:rsidRPr="00E33BB5">
        <w:rPr>
          <w:color w:val="FF0000"/>
          <w:szCs w:val="32"/>
        </w:rPr>
        <w:t>Però ad esempio se Mario invia un messaggio quindi è mittente, se riceve dei messaggi sarà destinatario, quindi sarebbe difficile gestire questo con un semplice attributo. Per questo ho creato un entità Tipologia Utente.</w:t>
      </w:r>
    </w:p>
    <w:p w14:paraId="7228D38E" w14:textId="15751828" w:rsidR="00AD0AB0" w:rsidRDefault="00AD0AB0" w:rsidP="00AD0AB0">
      <w:pPr>
        <w:rPr>
          <w:szCs w:val="32"/>
        </w:rPr>
      </w:pPr>
      <w:r>
        <w:rPr>
          <w:szCs w:val="32"/>
        </w:rPr>
        <w:t xml:space="preserve">Sarà presente un’associazione ricorsiva su utenti, visto che un utente può messaggiare con più utenti. </w:t>
      </w:r>
    </w:p>
    <w:p w14:paraId="6B365D09" w14:textId="3D7EA498" w:rsidR="00AD0AB0" w:rsidRDefault="00AD0AB0" w:rsidP="00AD0AB0">
      <w:pPr>
        <w:rPr>
          <w:szCs w:val="32"/>
        </w:rPr>
      </w:pPr>
      <w:r>
        <w:rPr>
          <w:szCs w:val="32"/>
        </w:rPr>
        <w:t>Sarà fondamentale anche avere a disposizione un entità Messaggio composto da:</w:t>
      </w:r>
    </w:p>
    <w:p w14:paraId="659444AB" w14:textId="3597611B" w:rsidR="00AD0AB0" w:rsidRDefault="00AD0AB0" w:rsidP="00AD0AB0">
      <w:pPr>
        <w:pStyle w:val="Paragrafoelenco"/>
        <w:numPr>
          <w:ilvl w:val="0"/>
          <w:numId w:val="6"/>
        </w:numPr>
        <w:rPr>
          <w:szCs w:val="32"/>
        </w:rPr>
      </w:pPr>
      <w:r>
        <w:rPr>
          <w:szCs w:val="32"/>
        </w:rPr>
        <w:t>ID</w:t>
      </w:r>
    </w:p>
    <w:p w14:paraId="6F705DA6" w14:textId="62D04B45" w:rsidR="00AD0AB0" w:rsidRDefault="00AD0AB0" w:rsidP="00AD0AB0">
      <w:pPr>
        <w:pStyle w:val="Paragrafoelenco"/>
        <w:numPr>
          <w:ilvl w:val="0"/>
          <w:numId w:val="6"/>
        </w:numPr>
        <w:rPr>
          <w:szCs w:val="32"/>
        </w:rPr>
      </w:pPr>
      <w:r>
        <w:rPr>
          <w:szCs w:val="32"/>
        </w:rPr>
        <w:t>Data Invio Messaggio</w:t>
      </w:r>
    </w:p>
    <w:p w14:paraId="3A0CB642" w14:textId="2D0348FD" w:rsidR="00AD0AB0" w:rsidRDefault="00C96492" w:rsidP="00AD0AB0">
      <w:pPr>
        <w:pStyle w:val="Paragrafoelenco"/>
        <w:numPr>
          <w:ilvl w:val="0"/>
          <w:numId w:val="6"/>
        </w:numPr>
        <w:rPr>
          <w:szCs w:val="32"/>
        </w:rPr>
      </w:pPr>
      <w:r>
        <w:rPr>
          <w:szCs w:val="32"/>
        </w:rPr>
        <w:t>Orario invio messaggio</w:t>
      </w:r>
    </w:p>
    <w:p w14:paraId="74506F10" w14:textId="228D97BF" w:rsidR="00AD0AB0" w:rsidRDefault="00AD0AB0" w:rsidP="000918B6">
      <w:pPr>
        <w:pStyle w:val="Paragrafoelenco"/>
        <w:numPr>
          <w:ilvl w:val="0"/>
          <w:numId w:val="6"/>
        </w:numPr>
        <w:rPr>
          <w:szCs w:val="32"/>
        </w:rPr>
      </w:pPr>
      <w:r>
        <w:rPr>
          <w:szCs w:val="32"/>
        </w:rPr>
        <w:t>Ora</w:t>
      </w:r>
      <w:r w:rsidR="00C96492">
        <w:rPr>
          <w:szCs w:val="32"/>
        </w:rPr>
        <w:t>rio ricevuto messaggio</w:t>
      </w:r>
    </w:p>
    <w:p w14:paraId="7EA474CF" w14:textId="2410118E" w:rsidR="00C96492" w:rsidRPr="000918B6" w:rsidRDefault="00861FC3" w:rsidP="000918B6">
      <w:pPr>
        <w:pStyle w:val="Paragrafoelenco"/>
        <w:numPr>
          <w:ilvl w:val="0"/>
          <w:numId w:val="6"/>
        </w:numPr>
        <w:rPr>
          <w:szCs w:val="32"/>
        </w:rPr>
      </w:pPr>
      <w:r>
        <w:rPr>
          <w:szCs w:val="32"/>
        </w:rPr>
        <w:t>Orario visualizzato messaggio</w:t>
      </w:r>
    </w:p>
    <w:p w14:paraId="6480DB10" w14:textId="3280FA57" w:rsidR="00AD0AB0" w:rsidRDefault="00AD0AB0" w:rsidP="00AD0AB0">
      <w:pPr>
        <w:rPr>
          <w:szCs w:val="32"/>
        </w:rPr>
      </w:pPr>
      <w:r>
        <w:rPr>
          <w:szCs w:val="32"/>
        </w:rPr>
        <w:t>Non sono sicuro se è richiesto ma penso che un messaggio possa essere anche un vocale, una foto, un video</w:t>
      </w:r>
      <w:r w:rsidR="000918B6">
        <w:rPr>
          <w:szCs w:val="32"/>
        </w:rPr>
        <w:t xml:space="preserve">, anche un emoji. </w:t>
      </w:r>
      <w:r>
        <w:rPr>
          <w:szCs w:val="32"/>
        </w:rPr>
        <w:t>Sarebbe difficile creare per ogni tipologia un entità. In questo caso creo un entità Tipologia</w:t>
      </w:r>
      <w:r w:rsidR="000918B6">
        <w:rPr>
          <w:szCs w:val="32"/>
        </w:rPr>
        <w:t xml:space="preserve"> in modo da capire i messaggi presente nella conversazione di che tipo sono.</w:t>
      </w:r>
    </w:p>
    <w:p w14:paraId="40EF06D0" w14:textId="33054E3C" w:rsidR="00C96492" w:rsidRDefault="00C96492" w:rsidP="00AD0AB0">
      <w:pPr>
        <w:rPr>
          <w:szCs w:val="32"/>
        </w:rPr>
      </w:pPr>
      <w:r>
        <w:rPr>
          <w:szCs w:val="32"/>
        </w:rPr>
        <w:t>IPOTESI AGGIUNTIVE</w:t>
      </w:r>
    </w:p>
    <w:p w14:paraId="5BCA175E" w14:textId="2D3C3D49" w:rsidR="00C96492" w:rsidRDefault="00C96492" w:rsidP="00C96492">
      <w:pPr>
        <w:pStyle w:val="Paragrafoelenco"/>
        <w:numPr>
          <w:ilvl w:val="0"/>
          <w:numId w:val="7"/>
        </w:numPr>
        <w:rPr>
          <w:szCs w:val="32"/>
        </w:rPr>
      </w:pPr>
      <w:r>
        <w:rPr>
          <w:szCs w:val="32"/>
        </w:rPr>
        <w:t>Se i messaggi contengono anche emoji, l’emoji essendo un tipo di messaggio, avrò più record per lo stesso messaggio. Quindi inizialmente l’associazione tra messaggio e tipologia erano 1 a molti, ora con questa considerazione ho deciso di crearla molti a molti.</w:t>
      </w:r>
    </w:p>
    <w:p w14:paraId="7B6EBDD3" w14:textId="7093C6BC" w:rsidR="00C96492" w:rsidRDefault="00C96492" w:rsidP="00C96492">
      <w:pPr>
        <w:pStyle w:val="Paragrafoelenco"/>
        <w:numPr>
          <w:ilvl w:val="0"/>
          <w:numId w:val="7"/>
        </w:numPr>
        <w:rPr>
          <w:szCs w:val="32"/>
        </w:rPr>
      </w:pPr>
      <w:r>
        <w:rPr>
          <w:szCs w:val="32"/>
        </w:rPr>
        <w:t>Lo stesso vale per gli utenti. Io come posso inviare dei messaggi e essere mittente allo stesso tempo posso ricevere anche dei messaggi e diventare destinatario. Per questo l’associazione tra Tipologia Utent</w:t>
      </w:r>
      <w:r w:rsidR="00861FC3">
        <w:rPr>
          <w:szCs w:val="32"/>
        </w:rPr>
        <w:t xml:space="preserve">e </w:t>
      </w:r>
      <w:r>
        <w:rPr>
          <w:szCs w:val="32"/>
        </w:rPr>
        <w:t>e Utente sarà molti a molti.</w:t>
      </w:r>
    </w:p>
    <w:p w14:paraId="09D98E0C" w14:textId="330E746F" w:rsidR="00861FC3" w:rsidRDefault="00861FC3" w:rsidP="00861FC3">
      <w:pPr>
        <w:pStyle w:val="Paragrafoelenco"/>
        <w:numPr>
          <w:ilvl w:val="0"/>
          <w:numId w:val="7"/>
        </w:numPr>
        <w:rPr>
          <w:szCs w:val="32"/>
        </w:rPr>
      </w:pPr>
      <w:r>
        <w:rPr>
          <w:szCs w:val="32"/>
        </w:rPr>
        <w:t>Invece per le notifiche? Penso che posso gestirle come tipologia messaggio. Solo che l’unico problema sarebbe il fatto che le notifiche le riceve solo chi è destinatario. TO DO.</w:t>
      </w:r>
    </w:p>
    <w:p w14:paraId="20BE78FF" w14:textId="77777777" w:rsidR="00861FC3" w:rsidRPr="00861FC3" w:rsidRDefault="00861FC3" w:rsidP="00861FC3">
      <w:pPr>
        <w:pStyle w:val="Paragrafoelenco"/>
        <w:rPr>
          <w:szCs w:val="32"/>
        </w:rPr>
      </w:pPr>
    </w:p>
    <w:p w14:paraId="5C78DDF5" w14:textId="77777777" w:rsidR="005A5B45" w:rsidRPr="00204F84" w:rsidRDefault="004F25DE" w:rsidP="00204F84">
      <w:pPr>
        <w:pStyle w:val="Paragrafoelenco"/>
        <w:numPr>
          <w:ilvl w:val="0"/>
          <w:numId w:val="1"/>
        </w:numPr>
        <w:rPr>
          <w:b/>
        </w:rPr>
      </w:pPr>
      <w:r w:rsidRPr="00204F84">
        <w:rPr>
          <w:b/>
        </w:rPr>
        <w:lastRenderedPageBreak/>
        <w:t>Schema Concettuale</w:t>
      </w:r>
      <w:r w:rsidR="005A5B45">
        <w:t xml:space="preserve"> (</w:t>
      </w:r>
      <w:r>
        <w:t>ER o UML</w:t>
      </w:r>
      <w:r w:rsidR="005A5B45">
        <w:t>)</w:t>
      </w:r>
    </w:p>
    <w:p w14:paraId="10410948" w14:textId="3C77E3F2" w:rsidR="00F229DA" w:rsidRDefault="00E33BB5">
      <w:r>
        <w:rPr>
          <w:noProof/>
          <w:lang w:eastAsia="it-IT"/>
        </w:rPr>
        <w:drawing>
          <wp:inline distT="0" distB="0" distL="0" distR="0" wp14:anchorId="5E7080F8" wp14:editId="62F735D6">
            <wp:extent cx="6120130" cy="1212215"/>
            <wp:effectExtent l="0" t="0" r="0" b="698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Cha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D2F8" w14:textId="77777777" w:rsidR="005A5B45" w:rsidRPr="00204F84" w:rsidRDefault="004F25DE" w:rsidP="00204F84">
      <w:pPr>
        <w:pStyle w:val="Paragrafoelenco"/>
        <w:numPr>
          <w:ilvl w:val="0"/>
          <w:numId w:val="1"/>
        </w:numPr>
        <w:rPr>
          <w:b/>
        </w:rPr>
      </w:pPr>
      <w:r w:rsidRPr="00204F84">
        <w:rPr>
          <w:b/>
        </w:rPr>
        <w:t>Schema Logico</w:t>
      </w:r>
      <w:r w:rsidR="00FB33DA">
        <w:t xml:space="preserve"> </w:t>
      </w:r>
      <w:r w:rsidR="00FB33DA" w:rsidRPr="00FB33DA">
        <w:rPr>
          <w:color w:val="808080" w:themeColor="background1" w:themeShade="80"/>
        </w:rPr>
        <w:t xml:space="preserve">[tabellare o </w:t>
      </w:r>
      <w:r w:rsidRPr="00FB33DA">
        <w:rPr>
          <w:color w:val="808080" w:themeColor="background1" w:themeShade="80"/>
        </w:rPr>
        <w:t>testuale con caratteristiche degli attributi</w:t>
      </w:r>
      <w:r w:rsidR="00FB33DA" w:rsidRPr="00FB33DA">
        <w:rPr>
          <w:color w:val="808080" w:themeColor="background1" w:themeShade="80"/>
        </w:rPr>
        <w:t>]</w:t>
      </w:r>
      <w:r w:rsidR="00204F84">
        <w:t xml:space="preserve"> </w:t>
      </w:r>
    </w:p>
    <w:tbl>
      <w:tblPr>
        <w:tblStyle w:val="Grigliatabella"/>
        <w:tblW w:w="10122" w:type="dxa"/>
        <w:tblLook w:val="04A0" w:firstRow="1" w:lastRow="0" w:firstColumn="1" w:lastColumn="0" w:noHBand="0" w:noVBand="1"/>
      </w:tblPr>
      <w:tblGrid>
        <w:gridCol w:w="1753"/>
        <w:gridCol w:w="904"/>
        <w:gridCol w:w="1348"/>
        <w:gridCol w:w="922"/>
        <w:gridCol w:w="1477"/>
        <w:gridCol w:w="1002"/>
        <w:gridCol w:w="2014"/>
        <w:gridCol w:w="703"/>
      </w:tblGrid>
      <w:tr w:rsidR="00653D1B" w:rsidRPr="008D56A3" w14:paraId="4C28243C" w14:textId="77777777" w:rsidTr="00653D1B">
        <w:trPr>
          <w:trHeight w:val="255"/>
        </w:trPr>
        <w:tc>
          <w:tcPr>
            <w:tcW w:w="10122" w:type="dxa"/>
            <w:gridSpan w:val="8"/>
            <w:noWrap/>
            <w:hideMark/>
          </w:tcPr>
          <w:p w14:paraId="6F633654" w14:textId="154EBB68" w:rsidR="00653D1B" w:rsidRPr="008D56A3" w:rsidRDefault="00861FC3" w:rsidP="002524A3">
            <w:r>
              <w:rPr>
                <w:b/>
                <w:bCs/>
              </w:rPr>
              <w:t>UTENTI</w:t>
            </w:r>
          </w:p>
        </w:tc>
      </w:tr>
      <w:tr w:rsidR="00653D1B" w:rsidRPr="008D56A3" w14:paraId="12D4C2A3" w14:textId="77777777" w:rsidTr="00653D1B">
        <w:trPr>
          <w:trHeight w:val="255"/>
        </w:trPr>
        <w:tc>
          <w:tcPr>
            <w:tcW w:w="1753" w:type="dxa"/>
            <w:noWrap/>
            <w:hideMark/>
          </w:tcPr>
          <w:p w14:paraId="3B02E50B" w14:textId="77777777" w:rsidR="00653D1B" w:rsidRPr="008D56A3" w:rsidRDefault="00653D1B" w:rsidP="00653D1B">
            <w:pPr>
              <w:jc w:val="center"/>
              <w:rPr>
                <w:b/>
                <w:bCs/>
              </w:rPr>
            </w:pPr>
            <w:r w:rsidRPr="008D56A3">
              <w:rPr>
                <w:b/>
                <w:bCs/>
              </w:rPr>
              <w:t>Nome attributo</w:t>
            </w:r>
          </w:p>
        </w:tc>
        <w:tc>
          <w:tcPr>
            <w:tcW w:w="725" w:type="dxa"/>
            <w:noWrap/>
            <w:hideMark/>
          </w:tcPr>
          <w:p w14:paraId="7919A944" w14:textId="77777777" w:rsidR="00653D1B" w:rsidRPr="008D56A3" w:rsidRDefault="00653D1B" w:rsidP="00653D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5" w:type="dxa"/>
          </w:tcPr>
          <w:p w14:paraId="687F8079" w14:textId="77777777" w:rsidR="00653D1B" w:rsidRPr="008D56A3" w:rsidRDefault="00653D1B" w:rsidP="00653D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Dimensione</w:t>
            </w:r>
          </w:p>
        </w:tc>
        <w:tc>
          <w:tcPr>
            <w:tcW w:w="938" w:type="dxa"/>
          </w:tcPr>
          <w:p w14:paraId="7E709C03" w14:textId="77777777" w:rsidR="00653D1B" w:rsidRPr="008D56A3" w:rsidRDefault="00F229DA" w:rsidP="00653D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Vincolo</w:t>
            </w:r>
          </w:p>
        </w:tc>
        <w:tc>
          <w:tcPr>
            <w:tcW w:w="1477" w:type="dxa"/>
            <w:noWrap/>
            <w:hideMark/>
          </w:tcPr>
          <w:p w14:paraId="411E1B2C" w14:textId="77777777" w:rsidR="00653D1B" w:rsidRPr="008D56A3" w:rsidRDefault="00653D1B" w:rsidP="00653D1B">
            <w:pPr>
              <w:jc w:val="center"/>
              <w:rPr>
                <w:b/>
                <w:bCs/>
              </w:rPr>
            </w:pPr>
            <w:r w:rsidRPr="008D56A3">
              <w:rPr>
                <w:b/>
                <w:bCs/>
              </w:rPr>
              <w:t>Obbligatorio</w:t>
            </w:r>
          </w:p>
        </w:tc>
        <w:tc>
          <w:tcPr>
            <w:tcW w:w="1002" w:type="dxa"/>
            <w:noWrap/>
            <w:hideMark/>
          </w:tcPr>
          <w:p w14:paraId="3B053908" w14:textId="77777777" w:rsidR="00653D1B" w:rsidRPr="008D56A3" w:rsidRDefault="00653D1B" w:rsidP="00653D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2014" w:type="dxa"/>
            <w:noWrap/>
            <w:hideMark/>
          </w:tcPr>
          <w:p w14:paraId="5269BDC6" w14:textId="77777777" w:rsidR="00653D1B" w:rsidRPr="008D56A3" w:rsidRDefault="00653D1B" w:rsidP="00653D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Descrizione/</w:t>
            </w:r>
            <w:r w:rsidRPr="008D56A3">
              <w:rPr>
                <w:b/>
                <w:bCs/>
              </w:rPr>
              <w:t>Valori</w:t>
            </w:r>
          </w:p>
        </w:tc>
        <w:tc>
          <w:tcPr>
            <w:tcW w:w="798" w:type="dxa"/>
          </w:tcPr>
          <w:p w14:paraId="3DA234EA" w14:textId="77777777" w:rsidR="00653D1B" w:rsidRDefault="00653D1B" w:rsidP="00653D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Extra</w:t>
            </w:r>
          </w:p>
        </w:tc>
      </w:tr>
      <w:tr w:rsidR="00653D1B" w:rsidRPr="008D56A3" w14:paraId="3CFADB16" w14:textId="77777777" w:rsidTr="00653D1B">
        <w:trPr>
          <w:trHeight w:val="255"/>
        </w:trPr>
        <w:tc>
          <w:tcPr>
            <w:tcW w:w="1753" w:type="dxa"/>
            <w:noWrap/>
          </w:tcPr>
          <w:p w14:paraId="073BA196" w14:textId="0AE181CF" w:rsidR="00653D1B" w:rsidRPr="006E1EB0" w:rsidRDefault="00861FC3" w:rsidP="002524A3">
            <w:pPr>
              <w:rPr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725" w:type="dxa"/>
            <w:noWrap/>
          </w:tcPr>
          <w:p w14:paraId="15B2BE14" w14:textId="0959FCAC" w:rsidR="00653D1B" w:rsidRPr="008D56A3" w:rsidRDefault="00861FC3" w:rsidP="002524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</w:t>
            </w:r>
            <w:proofErr w:type="spellEnd"/>
          </w:p>
        </w:tc>
        <w:tc>
          <w:tcPr>
            <w:tcW w:w="1415" w:type="dxa"/>
          </w:tcPr>
          <w:p w14:paraId="0532BCCB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938" w:type="dxa"/>
          </w:tcPr>
          <w:p w14:paraId="06815BB7" w14:textId="7C0A9B0C" w:rsidR="00653D1B" w:rsidRPr="008D56A3" w:rsidRDefault="00861FC3" w:rsidP="002524A3">
            <w:pPr>
              <w:rPr>
                <w:b/>
                <w:bCs/>
              </w:rPr>
            </w:pPr>
            <w:r>
              <w:rPr>
                <w:b/>
                <w:bCs/>
              </w:rPr>
              <w:t>PK</w:t>
            </w:r>
          </w:p>
        </w:tc>
        <w:tc>
          <w:tcPr>
            <w:tcW w:w="1477" w:type="dxa"/>
            <w:noWrap/>
          </w:tcPr>
          <w:p w14:paraId="2BA83627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6F323242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73BF01BD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798" w:type="dxa"/>
          </w:tcPr>
          <w:p w14:paraId="01B2A1EE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</w:tr>
      <w:tr w:rsidR="00653D1B" w:rsidRPr="008D56A3" w14:paraId="37E384B8" w14:textId="77777777" w:rsidTr="00653D1B">
        <w:trPr>
          <w:trHeight w:val="255"/>
        </w:trPr>
        <w:tc>
          <w:tcPr>
            <w:tcW w:w="1753" w:type="dxa"/>
            <w:noWrap/>
          </w:tcPr>
          <w:p w14:paraId="7EB3BA99" w14:textId="688452F0" w:rsidR="00653D1B" w:rsidRPr="006E1EB0" w:rsidRDefault="00861FC3" w:rsidP="002524A3">
            <w:pPr>
              <w:rPr>
                <w:bCs/>
              </w:rPr>
            </w:pPr>
            <w:proofErr w:type="spellStart"/>
            <w:r>
              <w:rPr>
                <w:bCs/>
              </w:rPr>
              <w:t>NomeUtente</w:t>
            </w:r>
            <w:proofErr w:type="spellEnd"/>
          </w:p>
        </w:tc>
        <w:tc>
          <w:tcPr>
            <w:tcW w:w="725" w:type="dxa"/>
            <w:noWrap/>
          </w:tcPr>
          <w:p w14:paraId="500A8E18" w14:textId="6895585E" w:rsidR="00653D1B" w:rsidRPr="008D56A3" w:rsidRDefault="00861FC3" w:rsidP="002524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varchar</w:t>
            </w:r>
            <w:proofErr w:type="spellEnd"/>
          </w:p>
        </w:tc>
        <w:tc>
          <w:tcPr>
            <w:tcW w:w="1415" w:type="dxa"/>
          </w:tcPr>
          <w:p w14:paraId="3FFA1B24" w14:textId="7CE5ED1A" w:rsidR="00653D1B" w:rsidRPr="008D56A3" w:rsidRDefault="00861FC3" w:rsidP="002524A3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938" w:type="dxa"/>
          </w:tcPr>
          <w:p w14:paraId="78F0078C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2B5E6D0A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6089D0C1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221A57D4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798" w:type="dxa"/>
          </w:tcPr>
          <w:p w14:paraId="67A82014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</w:tr>
      <w:tr w:rsidR="00653D1B" w:rsidRPr="008D56A3" w14:paraId="0807490F" w14:textId="77777777" w:rsidTr="00653D1B">
        <w:trPr>
          <w:trHeight w:val="255"/>
        </w:trPr>
        <w:tc>
          <w:tcPr>
            <w:tcW w:w="1753" w:type="dxa"/>
            <w:noWrap/>
          </w:tcPr>
          <w:p w14:paraId="2E675E70" w14:textId="71D3D693" w:rsidR="00653D1B" w:rsidRPr="006E1EB0" w:rsidRDefault="00861FC3" w:rsidP="002524A3">
            <w:pPr>
              <w:rPr>
                <w:bCs/>
              </w:rPr>
            </w:pPr>
            <w:r>
              <w:rPr>
                <w:bCs/>
              </w:rPr>
              <w:t>Nome</w:t>
            </w:r>
          </w:p>
        </w:tc>
        <w:tc>
          <w:tcPr>
            <w:tcW w:w="725" w:type="dxa"/>
            <w:noWrap/>
          </w:tcPr>
          <w:p w14:paraId="4E9EAF20" w14:textId="34FE01D4" w:rsidR="00653D1B" w:rsidRPr="008D56A3" w:rsidRDefault="00861FC3" w:rsidP="002524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varchar</w:t>
            </w:r>
            <w:proofErr w:type="spellEnd"/>
          </w:p>
        </w:tc>
        <w:tc>
          <w:tcPr>
            <w:tcW w:w="1415" w:type="dxa"/>
          </w:tcPr>
          <w:p w14:paraId="38B1408F" w14:textId="7B113195" w:rsidR="00653D1B" w:rsidRPr="008D56A3" w:rsidRDefault="00861FC3" w:rsidP="002524A3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938" w:type="dxa"/>
          </w:tcPr>
          <w:p w14:paraId="030670F0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29276980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680723D3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74F63BB4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  <w:tc>
          <w:tcPr>
            <w:tcW w:w="798" w:type="dxa"/>
          </w:tcPr>
          <w:p w14:paraId="255D515E" w14:textId="77777777" w:rsidR="00653D1B" w:rsidRPr="008D56A3" w:rsidRDefault="00653D1B" w:rsidP="002524A3">
            <w:pPr>
              <w:rPr>
                <w:b/>
                <w:bCs/>
              </w:rPr>
            </w:pPr>
          </w:p>
        </w:tc>
      </w:tr>
      <w:tr w:rsidR="00861FC3" w:rsidRPr="008D56A3" w14:paraId="7A6EAA05" w14:textId="77777777" w:rsidTr="00653D1B">
        <w:trPr>
          <w:trHeight w:val="255"/>
        </w:trPr>
        <w:tc>
          <w:tcPr>
            <w:tcW w:w="1753" w:type="dxa"/>
            <w:noWrap/>
          </w:tcPr>
          <w:p w14:paraId="713C66E7" w14:textId="3B4FB877" w:rsidR="00861FC3" w:rsidRDefault="00861FC3" w:rsidP="002524A3">
            <w:pPr>
              <w:rPr>
                <w:bCs/>
              </w:rPr>
            </w:pPr>
            <w:r>
              <w:rPr>
                <w:bCs/>
              </w:rPr>
              <w:t>Cognome</w:t>
            </w:r>
          </w:p>
        </w:tc>
        <w:tc>
          <w:tcPr>
            <w:tcW w:w="725" w:type="dxa"/>
            <w:noWrap/>
          </w:tcPr>
          <w:p w14:paraId="3544B018" w14:textId="04965067" w:rsidR="00861FC3" w:rsidRDefault="00861FC3" w:rsidP="002524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varchar</w:t>
            </w:r>
            <w:proofErr w:type="spellEnd"/>
          </w:p>
        </w:tc>
        <w:tc>
          <w:tcPr>
            <w:tcW w:w="1415" w:type="dxa"/>
          </w:tcPr>
          <w:p w14:paraId="27244C15" w14:textId="6673D6BF" w:rsidR="00861FC3" w:rsidRDefault="00861FC3" w:rsidP="002524A3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938" w:type="dxa"/>
          </w:tcPr>
          <w:p w14:paraId="3687806B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07566AF5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1951E391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7593EBBE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798" w:type="dxa"/>
          </w:tcPr>
          <w:p w14:paraId="46C7CF76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</w:tr>
      <w:tr w:rsidR="00861FC3" w:rsidRPr="008D56A3" w14:paraId="1F87388D" w14:textId="77777777" w:rsidTr="00653D1B">
        <w:trPr>
          <w:trHeight w:val="255"/>
        </w:trPr>
        <w:tc>
          <w:tcPr>
            <w:tcW w:w="1753" w:type="dxa"/>
            <w:noWrap/>
          </w:tcPr>
          <w:p w14:paraId="573AFDD0" w14:textId="558D94B5" w:rsidR="00861FC3" w:rsidRDefault="00861FC3" w:rsidP="002524A3">
            <w:pPr>
              <w:rPr>
                <w:bCs/>
              </w:rPr>
            </w:pPr>
            <w:proofErr w:type="spellStart"/>
            <w:r>
              <w:rPr>
                <w:bCs/>
              </w:rPr>
              <w:t>NumeroTelefono</w:t>
            </w:r>
            <w:proofErr w:type="spellEnd"/>
          </w:p>
        </w:tc>
        <w:tc>
          <w:tcPr>
            <w:tcW w:w="725" w:type="dxa"/>
            <w:noWrap/>
          </w:tcPr>
          <w:p w14:paraId="0D27EEB4" w14:textId="3103AC77" w:rsidR="00861FC3" w:rsidRDefault="00861FC3" w:rsidP="002524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varchar</w:t>
            </w:r>
            <w:proofErr w:type="spellEnd"/>
          </w:p>
        </w:tc>
        <w:tc>
          <w:tcPr>
            <w:tcW w:w="1415" w:type="dxa"/>
          </w:tcPr>
          <w:p w14:paraId="4FFD3692" w14:textId="093E0104" w:rsidR="00861FC3" w:rsidRDefault="00861FC3" w:rsidP="002524A3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938" w:type="dxa"/>
          </w:tcPr>
          <w:p w14:paraId="40236E4F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2A4B9C6D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31BCBF44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310259FD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798" w:type="dxa"/>
          </w:tcPr>
          <w:p w14:paraId="424300EC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</w:tr>
      <w:tr w:rsidR="00861FC3" w:rsidRPr="008D56A3" w14:paraId="2831153F" w14:textId="77777777" w:rsidTr="00653D1B">
        <w:trPr>
          <w:trHeight w:val="255"/>
        </w:trPr>
        <w:tc>
          <w:tcPr>
            <w:tcW w:w="1753" w:type="dxa"/>
            <w:noWrap/>
          </w:tcPr>
          <w:p w14:paraId="586BB9FE" w14:textId="5AEE77F8" w:rsidR="00861FC3" w:rsidRDefault="00861FC3" w:rsidP="002524A3">
            <w:pPr>
              <w:rPr>
                <w:bCs/>
              </w:rPr>
            </w:pPr>
            <w:r>
              <w:rPr>
                <w:bCs/>
              </w:rPr>
              <w:t>email</w:t>
            </w:r>
          </w:p>
        </w:tc>
        <w:tc>
          <w:tcPr>
            <w:tcW w:w="725" w:type="dxa"/>
            <w:noWrap/>
          </w:tcPr>
          <w:p w14:paraId="37CB1FB6" w14:textId="25382C92" w:rsidR="00861FC3" w:rsidRDefault="00861FC3" w:rsidP="002524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varchar</w:t>
            </w:r>
            <w:proofErr w:type="spellEnd"/>
          </w:p>
        </w:tc>
        <w:tc>
          <w:tcPr>
            <w:tcW w:w="1415" w:type="dxa"/>
          </w:tcPr>
          <w:p w14:paraId="068C6C2D" w14:textId="6271717D" w:rsidR="00861FC3" w:rsidRDefault="00861FC3" w:rsidP="002524A3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938" w:type="dxa"/>
          </w:tcPr>
          <w:p w14:paraId="541EB2C5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38BD00CA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45D41B53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7529261A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798" w:type="dxa"/>
          </w:tcPr>
          <w:p w14:paraId="46A7A350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</w:tr>
      <w:tr w:rsidR="00861FC3" w:rsidRPr="008D56A3" w14:paraId="6FFCC0E6" w14:textId="77777777" w:rsidTr="00653D1B">
        <w:trPr>
          <w:trHeight w:val="255"/>
        </w:trPr>
        <w:tc>
          <w:tcPr>
            <w:tcW w:w="1753" w:type="dxa"/>
            <w:noWrap/>
          </w:tcPr>
          <w:p w14:paraId="121E4E11" w14:textId="60E2AF68" w:rsidR="00861FC3" w:rsidRDefault="00861FC3" w:rsidP="002524A3">
            <w:pPr>
              <w:rPr>
                <w:bCs/>
              </w:rPr>
            </w:pPr>
            <w:r>
              <w:rPr>
                <w:bCs/>
              </w:rPr>
              <w:t>password</w:t>
            </w:r>
          </w:p>
        </w:tc>
        <w:tc>
          <w:tcPr>
            <w:tcW w:w="725" w:type="dxa"/>
            <w:noWrap/>
          </w:tcPr>
          <w:p w14:paraId="2FA5AE74" w14:textId="3B6A8C79" w:rsidR="00861FC3" w:rsidRDefault="00861FC3" w:rsidP="002524A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varchar</w:t>
            </w:r>
            <w:proofErr w:type="spellEnd"/>
          </w:p>
        </w:tc>
        <w:tc>
          <w:tcPr>
            <w:tcW w:w="1415" w:type="dxa"/>
          </w:tcPr>
          <w:p w14:paraId="02226E89" w14:textId="51D528BD" w:rsidR="00861FC3" w:rsidRDefault="00861FC3" w:rsidP="002524A3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938" w:type="dxa"/>
          </w:tcPr>
          <w:p w14:paraId="7DF741CD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11A452FC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68103B2D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51BB1EF0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  <w:tc>
          <w:tcPr>
            <w:tcW w:w="798" w:type="dxa"/>
          </w:tcPr>
          <w:p w14:paraId="129EC51E" w14:textId="77777777" w:rsidR="00861FC3" w:rsidRPr="008D56A3" w:rsidRDefault="00861FC3" w:rsidP="002524A3">
            <w:pPr>
              <w:rPr>
                <w:b/>
                <w:bCs/>
              </w:rPr>
            </w:pPr>
          </w:p>
        </w:tc>
      </w:tr>
    </w:tbl>
    <w:p w14:paraId="1A8A89FC" w14:textId="77777777" w:rsidR="00653D1B" w:rsidRDefault="00653D1B">
      <w:pPr>
        <w:rPr>
          <w:b/>
          <w:color w:val="808080" w:themeColor="background1" w:themeShade="80"/>
          <w:sz w:val="16"/>
          <w:szCs w:val="16"/>
        </w:rPr>
      </w:pPr>
    </w:p>
    <w:tbl>
      <w:tblPr>
        <w:tblStyle w:val="Grigliatabella"/>
        <w:tblW w:w="10136" w:type="dxa"/>
        <w:tblLook w:val="04A0" w:firstRow="1" w:lastRow="0" w:firstColumn="1" w:lastColumn="0" w:noHBand="0" w:noVBand="1"/>
      </w:tblPr>
      <w:tblGrid>
        <w:gridCol w:w="1785"/>
        <w:gridCol w:w="963"/>
        <w:gridCol w:w="1306"/>
        <w:gridCol w:w="901"/>
        <w:gridCol w:w="1477"/>
        <w:gridCol w:w="1002"/>
        <w:gridCol w:w="2014"/>
        <w:gridCol w:w="688"/>
      </w:tblGrid>
      <w:tr w:rsidR="00653D1B" w:rsidRPr="008D56A3" w14:paraId="52335E9B" w14:textId="77777777" w:rsidTr="00E33BB5">
        <w:trPr>
          <w:trHeight w:val="255"/>
        </w:trPr>
        <w:tc>
          <w:tcPr>
            <w:tcW w:w="10136" w:type="dxa"/>
            <w:gridSpan w:val="8"/>
            <w:noWrap/>
            <w:hideMark/>
          </w:tcPr>
          <w:p w14:paraId="4FDC519A" w14:textId="7A720544" w:rsidR="00653D1B" w:rsidRPr="008D56A3" w:rsidRDefault="00861FC3" w:rsidP="00653D1B">
            <w:r>
              <w:rPr>
                <w:b/>
                <w:bCs/>
              </w:rPr>
              <w:t>MESSAGGI</w:t>
            </w:r>
          </w:p>
        </w:tc>
      </w:tr>
      <w:tr w:rsidR="00653D1B" w:rsidRPr="008D56A3" w14:paraId="014CD759" w14:textId="77777777" w:rsidTr="00E33BB5">
        <w:trPr>
          <w:trHeight w:val="255"/>
        </w:trPr>
        <w:tc>
          <w:tcPr>
            <w:tcW w:w="1785" w:type="dxa"/>
            <w:noWrap/>
            <w:hideMark/>
          </w:tcPr>
          <w:p w14:paraId="17C13C19" w14:textId="77777777" w:rsidR="00653D1B" w:rsidRPr="008D56A3" w:rsidRDefault="00653D1B" w:rsidP="00C035CA">
            <w:pPr>
              <w:jc w:val="center"/>
              <w:rPr>
                <w:b/>
                <w:bCs/>
              </w:rPr>
            </w:pPr>
            <w:r w:rsidRPr="008D56A3">
              <w:rPr>
                <w:b/>
                <w:bCs/>
              </w:rPr>
              <w:t>Nome attributo</w:t>
            </w:r>
          </w:p>
        </w:tc>
        <w:tc>
          <w:tcPr>
            <w:tcW w:w="963" w:type="dxa"/>
            <w:noWrap/>
            <w:hideMark/>
          </w:tcPr>
          <w:p w14:paraId="6B2B521D" w14:textId="77777777" w:rsidR="00653D1B" w:rsidRPr="008D56A3" w:rsidRDefault="00653D1B" w:rsidP="00C035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306" w:type="dxa"/>
          </w:tcPr>
          <w:p w14:paraId="77FA03DD" w14:textId="77777777" w:rsidR="00653D1B" w:rsidRPr="008D56A3" w:rsidRDefault="00653D1B" w:rsidP="00C035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Dimensione</w:t>
            </w:r>
          </w:p>
        </w:tc>
        <w:tc>
          <w:tcPr>
            <w:tcW w:w="901" w:type="dxa"/>
          </w:tcPr>
          <w:p w14:paraId="4D7333B0" w14:textId="77777777" w:rsidR="00653D1B" w:rsidRPr="008D56A3" w:rsidRDefault="00F229DA" w:rsidP="00C035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Vincolo</w:t>
            </w:r>
          </w:p>
        </w:tc>
        <w:tc>
          <w:tcPr>
            <w:tcW w:w="1477" w:type="dxa"/>
            <w:noWrap/>
            <w:hideMark/>
          </w:tcPr>
          <w:p w14:paraId="5792D142" w14:textId="77777777" w:rsidR="00653D1B" w:rsidRPr="008D56A3" w:rsidRDefault="00653D1B" w:rsidP="00C035CA">
            <w:pPr>
              <w:jc w:val="center"/>
              <w:rPr>
                <w:b/>
                <w:bCs/>
              </w:rPr>
            </w:pPr>
            <w:r w:rsidRPr="008D56A3">
              <w:rPr>
                <w:b/>
                <w:bCs/>
              </w:rPr>
              <w:t>Obbligatorio</w:t>
            </w:r>
          </w:p>
        </w:tc>
        <w:tc>
          <w:tcPr>
            <w:tcW w:w="1002" w:type="dxa"/>
            <w:noWrap/>
            <w:hideMark/>
          </w:tcPr>
          <w:p w14:paraId="3672C784" w14:textId="77777777" w:rsidR="00653D1B" w:rsidRPr="008D56A3" w:rsidRDefault="00653D1B" w:rsidP="00C035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2014" w:type="dxa"/>
            <w:noWrap/>
            <w:hideMark/>
          </w:tcPr>
          <w:p w14:paraId="6C5CD410" w14:textId="77777777" w:rsidR="00653D1B" w:rsidRPr="008D56A3" w:rsidRDefault="00653D1B" w:rsidP="00C035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Descrizione/</w:t>
            </w:r>
            <w:r w:rsidRPr="008D56A3">
              <w:rPr>
                <w:b/>
                <w:bCs/>
              </w:rPr>
              <w:t>Valori</w:t>
            </w:r>
          </w:p>
        </w:tc>
        <w:tc>
          <w:tcPr>
            <w:tcW w:w="688" w:type="dxa"/>
          </w:tcPr>
          <w:p w14:paraId="40406419" w14:textId="77777777" w:rsidR="00653D1B" w:rsidRDefault="00653D1B" w:rsidP="00C035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Extra</w:t>
            </w:r>
          </w:p>
        </w:tc>
      </w:tr>
      <w:tr w:rsidR="00653D1B" w:rsidRPr="008D56A3" w14:paraId="5F2EB5D6" w14:textId="77777777" w:rsidTr="00E33BB5">
        <w:trPr>
          <w:trHeight w:val="255"/>
        </w:trPr>
        <w:tc>
          <w:tcPr>
            <w:tcW w:w="1785" w:type="dxa"/>
            <w:noWrap/>
          </w:tcPr>
          <w:p w14:paraId="7BEE10A6" w14:textId="711545E3" w:rsidR="00653D1B" w:rsidRPr="006E1EB0" w:rsidRDefault="00861FC3" w:rsidP="00C035CA">
            <w:pPr>
              <w:rPr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963" w:type="dxa"/>
            <w:noWrap/>
          </w:tcPr>
          <w:p w14:paraId="7701ADA8" w14:textId="0215858B" w:rsidR="00653D1B" w:rsidRPr="008D56A3" w:rsidRDefault="00861FC3" w:rsidP="00C035C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</w:t>
            </w:r>
            <w:proofErr w:type="spellEnd"/>
          </w:p>
        </w:tc>
        <w:tc>
          <w:tcPr>
            <w:tcW w:w="1306" w:type="dxa"/>
          </w:tcPr>
          <w:p w14:paraId="16700D6E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901" w:type="dxa"/>
          </w:tcPr>
          <w:p w14:paraId="63BFF120" w14:textId="334105F5" w:rsidR="00653D1B" w:rsidRPr="008D56A3" w:rsidRDefault="00861FC3" w:rsidP="00C035CA">
            <w:pPr>
              <w:rPr>
                <w:b/>
                <w:bCs/>
              </w:rPr>
            </w:pPr>
            <w:r>
              <w:rPr>
                <w:b/>
                <w:bCs/>
              </w:rPr>
              <w:t>PK</w:t>
            </w:r>
          </w:p>
        </w:tc>
        <w:tc>
          <w:tcPr>
            <w:tcW w:w="1477" w:type="dxa"/>
            <w:noWrap/>
          </w:tcPr>
          <w:p w14:paraId="5592535B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6994B820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09689D50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688" w:type="dxa"/>
          </w:tcPr>
          <w:p w14:paraId="0D67B8F1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</w:tr>
      <w:tr w:rsidR="00653D1B" w:rsidRPr="008D56A3" w14:paraId="36A8B4AA" w14:textId="77777777" w:rsidTr="00E33BB5">
        <w:trPr>
          <w:trHeight w:val="255"/>
        </w:trPr>
        <w:tc>
          <w:tcPr>
            <w:tcW w:w="1785" w:type="dxa"/>
            <w:noWrap/>
          </w:tcPr>
          <w:p w14:paraId="1E02CD1A" w14:textId="232EA31C" w:rsidR="00653D1B" w:rsidRPr="006E1EB0" w:rsidRDefault="00861FC3" w:rsidP="00C035CA">
            <w:pPr>
              <w:rPr>
                <w:bCs/>
              </w:rPr>
            </w:pPr>
            <w:proofErr w:type="spellStart"/>
            <w:r>
              <w:rPr>
                <w:bCs/>
              </w:rPr>
              <w:t>DataInvio</w:t>
            </w:r>
            <w:proofErr w:type="spellEnd"/>
          </w:p>
        </w:tc>
        <w:tc>
          <w:tcPr>
            <w:tcW w:w="963" w:type="dxa"/>
            <w:noWrap/>
          </w:tcPr>
          <w:p w14:paraId="6C8329AC" w14:textId="5C6A8554" w:rsidR="00653D1B" w:rsidRPr="008D56A3" w:rsidRDefault="00861FC3" w:rsidP="00C035CA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306" w:type="dxa"/>
          </w:tcPr>
          <w:p w14:paraId="7EE29368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901" w:type="dxa"/>
          </w:tcPr>
          <w:p w14:paraId="553DFA96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45C3256F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6A7FDE1A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46786FED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688" w:type="dxa"/>
          </w:tcPr>
          <w:p w14:paraId="156AA0D4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</w:tr>
      <w:tr w:rsidR="00653D1B" w:rsidRPr="008D56A3" w14:paraId="2B3E2C8C" w14:textId="77777777" w:rsidTr="00E33BB5">
        <w:trPr>
          <w:trHeight w:val="255"/>
        </w:trPr>
        <w:tc>
          <w:tcPr>
            <w:tcW w:w="1785" w:type="dxa"/>
            <w:noWrap/>
          </w:tcPr>
          <w:p w14:paraId="0127BAD3" w14:textId="28EB7EDE" w:rsidR="00653D1B" w:rsidRPr="006E1EB0" w:rsidRDefault="00C95686" w:rsidP="00C035CA">
            <w:pPr>
              <w:rPr>
                <w:bCs/>
              </w:rPr>
            </w:pPr>
            <w:proofErr w:type="spellStart"/>
            <w:r>
              <w:rPr>
                <w:bCs/>
              </w:rPr>
              <w:t>orarioinvio</w:t>
            </w:r>
            <w:proofErr w:type="spellEnd"/>
          </w:p>
        </w:tc>
        <w:tc>
          <w:tcPr>
            <w:tcW w:w="963" w:type="dxa"/>
            <w:noWrap/>
          </w:tcPr>
          <w:p w14:paraId="6C36D4B1" w14:textId="09E39F18" w:rsidR="00653D1B" w:rsidRPr="008D56A3" w:rsidRDefault="00C95686" w:rsidP="00C035CA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1306" w:type="dxa"/>
          </w:tcPr>
          <w:p w14:paraId="0E8A724E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901" w:type="dxa"/>
          </w:tcPr>
          <w:p w14:paraId="704FDDD8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42FE9A8F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3C7C39CA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04C1CC0F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  <w:tc>
          <w:tcPr>
            <w:tcW w:w="688" w:type="dxa"/>
          </w:tcPr>
          <w:p w14:paraId="19BE0E7A" w14:textId="77777777" w:rsidR="00653D1B" w:rsidRPr="008D56A3" w:rsidRDefault="00653D1B" w:rsidP="00C035CA">
            <w:pPr>
              <w:rPr>
                <w:b/>
                <w:bCs/>
              </w:rPr>
            </w:pPr>
          </w:p>
        </w:tc>
      </w:tr>
      <w:tr w:rsidR="00C95686" w:rsidRPr="008D56A3" w14:paraId="64B7AC53" w14:textId="77777777" w:rsidTr="00E33BB5">
        <w:trPr>
          <w:trHeight w:val="255"/>
        </w:trPr>
        <w:tc>
          <w:tcPr>
            <w:tcW w:w="1785" w:type="dxa"/>
            <w:noWrap/>
          </w:tcPr>
          <w:p w14:paraId="2EB421F0" w14:textId="59301E8A" w:rsidR="00C95686" w:rsidRDefault="00C95686" w:rsidP="00C035CA">
            <w:pPr>
              <w:rPr>
                <w:bCs/>
              </w:rPr>
            </w:pPr>
            <w:proofErr w:type="spellStart"/>
            <w:r>
              <w:rPr>
                <w:bCs/>
              </w:rPr>
              <w:t>orarioricevuto</w:t>
            </w:r>
            <w:proofErr w:type="spellEnd"/>
          </w:p>
        </w:tc>
        <w:tc>
          <w:tcPr>
            <w:tcW w:w="963" w:type="dxa"/>
            <w:noWrap/>
          </w:tcPr>
          <w:p w14:paraId="4F86BAEB" w14:textId="46A8FE20" w:rsidR="00C95686" w:rsidRDefault="00C95686" w:rsidP="00C035CA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1306" w:type="dxa"/>
          </w:tcPr>
          <w:p w14:paraId="7EBDB530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901" w:type="dxa"/>
          </w:tcPr>
          <w:p w14:paraId="4EDD0140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0F85D62F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1C768C10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0AE80421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688" w:type="dxa"/>
          </w:tcPr>
          <w:p w14:paraId="01F30FF4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</w:tr>
      <w:tr w:rsidR="00C95686" w:rsidRPr="008D56A3" w14:paraId="7D1DBBB5" w14:textId="77777777" w:rsidTr="00E33BB5">
        <w:trPr>
          <w:trHeight w:val="255"/>
        </w:trPr>
        <w:tc>
          <w:tcPr>
            <w:tcW w:w="1785" w:type="dxa"/>
            <w:noWrap/>
          </w:tcPr>
          <w:p w14:paraId="642E02FE" w14:textId="40FA16DB" w:rsidR="00C95686" w:rsidRDefault="00C95686" w:rsidP="00C035CA">
            <w:pPr>
              <w:rPr>
                <w:bCs/>
              </w:rPr>
            </w:pPr>
            <w:proofErr w:type="spellStart"/>
            <w:r>
              <w:rPr>
                <w:bCs/>
              </w:rPr>
              <w:t>orariovisualizzato</w:t>
            </w:r>
            <w:proofErr w:type="spellEnd"/>
          </w:p>
        </w:tc>
        <w:tc>
          <w:tcPr>
            <w:tcW w:w="963" w:type="dxa"/>
            <w:noWrap/>
          </w:tcPr>
          <w:p w14:paraId="5435AB01" w14:textId="5F299074" w:rsidR="00C95686" w:rsidRDefault="00C95686" w:rsidP="00C035CA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1306" w:type="dxa"/>
          </w:tcPr>
          <w:p w14:paraId="29EE3250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901" w:type="dxa"/>
          </w:tcPr>
          <w:p w14:paraId="320CDE96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32C3EAD2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21145B53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25003B3F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688" w:type="dxa"/>
          </w:tcPr>
          <w:p w14:paraId="14EDAD4A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</w:tr>
      <w:tr w:rsidR="00E33BB5" w:rsidRPr="008D56A3" w14:paraId="686E9A17" w14:textId="77777777" w:rsidTr="00E33BB5">
        <w:trPr>
          <w:trHeight w:val="255"/>
        </w:trPr>
        <w:tc>
          <w:tcPr>
            <w:tcW w:w="1785" w:type="dxa"/>
            <w:noWrap/>
          </w:tcPr>
          <w:p w14:paraId="2A1BB85A" w14:textId="44E8B3A6" w:rsidR="00E33BB5" w:rsidRDefault="00E33BB5" w:rsidP="00C035CA">
            <w:pPr>
              <w:rPr>
                <w:bCs/>
              </w:rPr>
            </w:pPr>
            <w:r>
              <w:rPr>
                <w:bCs/>
              </w:rPr>
              <w:t xml:space="preserve">Testo </w:t>
            </w:r>
          </w:p>
        </w:tc>
        <w:tc>
          <w:tcPr>
            <w:tcW w:w="963" w:type="dxa"/>
            <w:noWrap/>
          </w:tcPr>
          <w:p w14:paraId="047C17D6" w14:textId="2E40B7B4" w:rsidR="00E33BB5" w:rsidRDefault="00E33BB5" w:rsidP="00C035C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1306" w:type="dxa"/>
          </w:tcPr>
          <w:p w14:paraId="27AB16A1" w14:textId="77777777" w:rsidR="00E33BB5" w:rsidRPr="008D56A3" w:rsidRDefault="00E33BB5" w:rsidP="00C035CA">
            <w:pPr>
              <w:rPr>
                <w:b/>
                <w:bCs/>
              </w:rPr>
            </w:pPr>
          </w:p>
        </w:tc>
        <w:tc>
          <w:tcPr>
            <w:tcW w:w="901" w:type="dxa"/>
          </w:tcPr>
          <w:p w14:paraId="698FE691" w14:textId="77777777" w:rsidR="00E33BB5" w:rsidRPr="008D56A3" w:rsidRDefault="00E33BB5" w:rsidP="00C035CA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508D3ED6" w14:textId="77777777" w:rsidR="00E33BB5" w:rsidRPr="008D56A3" w:rsidRDefault="00E33BB5" w:rsidP="00C035CA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55B082BD" w14:textId="77777777" w:rsidR="00E33BB5" w:rsidRPr="008D56A3" w:rsidRDefault="00E33BB5" w:rsidP="00C035CA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6F94752F" w14:textId="25CD7388" w:rsidR="00E33BB5" w:rsidRPr="008D56A3" w:rsidRDefault="00E33BB5" w:rsidP="00C035CA">
            <w:pPr>
              <w:rPr>
                <w:b/>
                <w:bCs/>
              </w:rPr>
            </w:pPr>
            <w:r>
              <w:rPr>
                <w:b/>
                <w:bCs/>
              </w:rPr>
              <w:t>Testo testuale del messaggio</w:t>
            </w:r>
          </w:p>
        </w:tc>
        <w:tc>
          <w:tcPr>
            <w:tcW w:w="688" w:type="dxa"/>
          </w:tcPr>
          <w:p w14:paraId="2D6074D3" w14:textId="77777777" w:rsidR="00E33BB5" w:rsidRPr="008D56A3" w:rsidRDefault="00E33BB5" w:rsidP="00C035CA">
            <w:pPr>
              <w:rPr>
                <w:b/>
                <w:bCs/>
              </w:rPr>
            </w:pPr>
          </w:p>
        </w:tc>
      </w:tr>
      <w:tr w:rsidR="00C95686" w:rsidRPr="008D56A3" w14:paraId="5EA3504C" w14:textId="77777777" w:rsidTr="00E33BB5">
        <w:trPr>
          <w:trHeight w:val="255"/>
        </w:trPr>
        <w:tc>
          <w:tcPr>
            <w:tcW w:w="1785" w:type="dxa"/>
            <w:noWrap/>
          </w:tcPr>
          <w:p w14:paraId="0279D107" w14:textId="02311BE7" w:rsidR="00C95686" w:rsidRDefault="00E33BB5" w:rsidP="00C035CA">
            <w:pPr>
              <w:rPr>
                <w:bCs/>
              </w:rPr>
            </w:pPr>
            <w:r>
              <w:rPr>
                <w:bCs/>
              </w:rPr>
              <w:t>ID Utente Inviato</w:t>
            </w:r>
          </w:p>
        </w:tc>
        <w:tc>
          <w:tcPr>
            <w:tcW w:w="963" w:type="dxa"/>
            <w:noWrap/>
          </w:tcPr>
          <w:p w14:paraId="1654B364" w14:textId="239806F8" w:rsidR="00C95686" w:rsidRDefault="00C95686" w:rsidP="00C035C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</w:t>
            </w:r>
            <w:proofErr w:type="spellEnd"/>
          </w:p>
        </w:tc>
        <w:tc>
          <w:tcPr>
            <w:tcW w:w="1306" w:type="dxa"/>
          </w:tcPr>
          <w:p w14:paraId="4A72BF7F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901" w:type="dxa"/>
          </w:tcPr>
          <w:p w14:paraId="2F295683" w14:textId="2C759B1D" w:rsidR="00C95686" w:rsidRPr="008D56A3" w:rsidRDefault="00C95686" w:rsidP="00C035CA">
            <w:pPr>
              <w:rPr>
                <w:b/>
                <w:bCs/>
              </w:rPr>
            </w:pPr>
            <w:r>
              <w:rPr>
                <w:b/>
                <w:bCs/>
              </w:rPr>
              <w:t>FK</w:t>
            </w:r>
          </w:p>
        </w:tc>
        <w:tc>
          <w:tcPr>
            <w:tcW w:w="1477" w:type="dxa"/>
            <w:noWrap/>
          </w:tcPr>
          <w:p w14:paraId="5FE89E3A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7A0B1193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15AE33EF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688" w:type="dxa"/>
          </w:tcPr>
          <w:p w14:paraId="570B114B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</w:tr>
      <w:tr w:rsidR="00C95686" w:rsidRPr="008D56A3" w14:paraId="496AF862" w14:textId="77777777" w:rsidTr="00E33BB5">
        <w:trPr>
          <w:trHeight w:val="255"/>
        </w:trPr>
        <w:tc>
          <w:tcPr>
            <w:tcW w:w="1785" w:type="dxa"/>
            <w:noWrap/>
          </w:tcPr>
          <w:p w14:paraId="361E9B19" w14:textId="20177122" w:rsidR="00C95686" w:rsidRDefault="00C95686" w:rsidP="00E33BB5">
            <w:pPr>
              <w:rPr>
                <w:bCs/>
              </w:rPr>
            </w:pPr>
            <w:r>
              <w:rPr>
                <w:bCs/>
              </w:rPr>
              <w:t xml:space="preserve">ID </w:t>
            </w:r>
            <w:r w:rsidR="00E33BB5">
              <w:rPr>
                <w:bCs/>
              </w:rPr>
              <w:t>Utente ricevuto</w:t>
            </w:r>
          </w:p>
        </w:tc>
        <w:tc>
          <w:tcPr>
            <w:tcW w:w="963" w:type="dxa"/>
            <w:noWrap/>
          </w:tcPr>
          <w:p w14:paraId="4F30EA3E" w14:textId="2008980B" w:rsidR="00C95686" w:rsidRDefault="00C95686" w:rsidP="00C035C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</w:t>
            </w:r>
            <w:proofErr w:type="spellEnd"/>
          </w:p>
        </w:tc>
        <w:tc>
          <w:tcPr>
            <w:tcW w:w="1306" w:type="dxa"/>
          </w:tcPr>
          <w:p w14:paraId="22973666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901" w:type="dxa"/>
          </w:tcPr>
          <w:p w14:paraId="1E0EB3C9" w14:textId="7B0EF7C2" w:rsidR="00C95686" w:rsidRPr="008D56A3" w:rsidRDefault="00C95686" w:rsidP="00C035CA">
            <w:pPr>
              <w:rPr>
                <w:b/>
                <w:bCs/>
              </w:rPr>
            </w:pPr>
            <w:r>
              <w:rPr>
                <w:b/>
                <w:bCs/>
              </w:rPr>
              <w:t>FK</w:t>
            </w:r>
          </w:p>
        </w:tc>
        <w:tc>
          <w:tcPr>
            <w:tcW w:w="1477" w:type="dxa"/>
            <w:noWrap/>
          </w:tcPr>
          <w:p w14:paraId="3513D97F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558BAECF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6ABE1496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  <w:tc>
          <w:tcPr>
            <w:tcW w:w="688" w:type="dxa"/>
          </w:tcPr>
          <w:p w14:paraId="1928B315" w14:textId="77777777" w:rsidR="00C95686" w:rsidRPr="008D56A3" w:rsidRDefault="00C95686" w:rsidP="00C035CA">
            <w:pPr>
              <w:rPr>
                <w:b/>
                <w:bCs/>
              </w:rPr>
            </w:pPr>
          </w:p>
        </w:tc>
      </w:tr>
    </w:tbl>
    <w:p w14:paraId="0B3FC29E" w14:textId="77777777" w:rsidR="00653D1B" w:rsidRDefault="00653D1B">
      <w:pPr>
        <w:rPr>
          <w:b/>
          <w:color w:val="808080" w:themeColor="background1" w:themeShade="80"/>
          <w:sz w:val="16"/>
          <w:szCs w:val="16"/>
        </w:rPr>
      </w:pPr>
    </w:p>
    <w:tbl>
      <w:tblPr>
        <w:tblStyle w:val="Grigliatabella"/>
        <w:tblW w:w="10123" w:type="dxa"/>
        <w:tblLook w:val="04A0" w:firstRow="1" w:lastRow="0" w:firstColumn="1" w:lastColumn="0" w:noHBand="0" w:noVBand="1"/>
      </w:tblPr>
      <w:tblGrid>
        <w:gridCol w:w="1753"/>
        <w:gridCol w:w="904"/>
        <w:gridCol w:w="1348"/>
        <w:gridCol w:w="922"/>
        <w:gridCol w:w="1477"/>
        <w:gridCol w:w="1002"/>
        <w:gridCol w:w="2014"/>
        <w:gridCol w:w="703"/>
      </w:tblGrid>
      <w:tr w:rsidR="00E33BB5" w:rsidRPr="008D56A3" w14:paraId="2974C7BB" w14:textId="77777777" w:rsidTr="00334700">
        <w:trPr>
          <w:trHeight w:val="255"/>
        </w:trPr>
        <w:tc>
          <w:tcPr>
            <w:tcW w:w="10123" w:type="dxa"/>
            <w:gridSpan w:val="8"/>
            <w:noWrap/>
            <w:hideMark/>
          </w:tcPr>
          <w:p w14:paraId="6CFC6327" w14:textId="77777777" w:rsidR="00E33BB5" w:rsidRPr="008D56A3" w:rsidRDefault="00E33BB5" w:rsidP="00334700">
            <w:r>
              <w:rPr>
                <w:b/>
                <w:bCs/>
              </w:rPr>
              <w:t>FILE</w:t>
            </w:r>
          </w:p>
        </w:tc>
      </w:tr>
      <w:tr w:rsidR="00E33BB5" w14:paraId="7A189967" w14:textId="77777777" w:rsidTr="00334700">
        <w:trPr>
          <w:trHeight w:val="255"/>
        </w:trPr>
        <w:tc>
          <w:tcPr>
            <w:tcW w:w="1753" w:type="dxa"/>
            <w:noWrap/>
            <w:hideMark/>
          </w:tcPr>
          <w:p w14:paraId="001F0E74" w14:textId="77777777" w:rsidR="00E33BB5" w:rsidRPr="008D56A3" w:rsidRDefault="00E33BB5" w:rsidP="00334700">
            <w:pPr>
              <w:jc w:val="center"/>
              <w:rPr>
                <w:b/>
                <w:bCs/>
              </w:rPr>
            </w:pPr>
            <w:r w:rsidRPr="008D56A3">
              <w:rPr>
                <w:b/>
                <w:bCs/>
              </w:rPr>
              <w:t>Nome attributo</w:t>
            </w:r>
          </w:p>
        </w:tc>
        <w:tc>
          <w:tcPr>
            <w:tcW w:w="904" w:type="dxa"/>
            <w:noWrap/>
            <w:hideMark/>
          </w:tcPr>
          <w:p w14:paraId="427A307D" w14:textId="77777777" w:rsidR="00E33BB5" w:rsidRPr="008D56A3" w:rsidRDefault="00E33BB5" w:rsidP="003347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348" w:type="dxa"/>
          </w:tcPr>
          <w:p w14:paraId="64A2F5AA" w14:textId="77777777" w:rsidR="00E33BB5" w:rsidRPr="008D56A3" w:rsidRDefault="00E33BB5" w:rsidP="003347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Dimensione</w:t>
            </w:r>
          </w:p>
        </w:tc>
        <w:tc>
          <w:tcPr>
            <w:tcW w:w="922" w:type="dxa"/>
          </w:tcPr>
          <w:p w14:paraId="5AB76335" w14:textId="77777777" w:rsidR="00E33BB5" w:rsidRPr="008D56A3" w:rsidRDefault="00E33BB5" w:rsidP="003347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Vincolo</w:t>
            </w:r>
          </w:p>
        </w:tc>
        <w:tc>
          <w:tcPr>
            <w:tcW w:w="1477" w:type="dxa"/>
            <w:noWrap/>
            <w:hideMark/>
          </w:tcPr>
          <w:p w14:paraId="4865CA09" w14:textId="77777777" w:rsidR="00E33BB5" w:rsidRPr="008D56A3" w:rsidRDefault="00E33BB5" w:rsidP="00334700">
            <w:pPr>
              <w:jc w:val="center"/>
              <w:rPr>
                <w:b/>
                <w:bCs/>
              </w:rPr>
            </w:pPr>
            <w:r w:rsidRPr="008D56A3">
              <w:rPr>
                <w:b/>
                <w:bCs/>
              </w:rPr>
              <w:t>Obbligatorio</w:t>
            </w:r>
          </w:p>
        </w:tc>
        <w:tc>
          <w:tcPr>
            <w:tcW w:w="1002" w:type="dxa"/>
            <w:noWrap/>
            <w:hideMark/>
          </w:tcPr>
          <w:p w14:paraId="040496B0" w14:textId="77777777" w:rsidR="00E33BB5" w:rsidRPr="008D56A3" w:rsidRDefault="00E33BB5" w:rsidP="003347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2014" w:type="dxa"/>
            <w:noWrap/>
            <w:hideMark/>
          </w:tcPr>
          <w:p w14:paraId="3F158221" w14:textId="77777777" w:rsidR="00E33BB5" w:rsidRPr="008D56A3" w:rsidRDefault="00E33BB5" w:rsidP="003347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Descrizione/</w:t>
            </w:r>
            <w:r w:rsidRPr="008D56A3">
              <w:rPr>
                <w:b/>
                <w:bCs/>
              </w:rPr>
              <w:t>Valori</w:t>
            </w:r>
          </w:p>
        </w:tc>
        <w:tc>
          <w:tcPr>
            <w:tcW w:w="703" w:type="dxa"/>
          </w:tcPr>
          <w:p w14:paraId="372DFB90" w14:textId="77777777" w:rsidR="00E33BB5" w:rsidRDefault="00E33BB5" w:rsidP="003347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Extra</w:t>
            </w:r>
          </w:p>
        </w:tc>
      </w:tr>
      <w:tr w:rsidR="00E33BB5" w14:paraId="357148F3" w14:textId="77777777" w:rsidTr="00334700">
        <w:trPr>
          <w:trHeight w:val="255"/>
        </w:trPr>
        <w:tc>
          <w:tcPr>
            <w:tcW w:w="1753" w:type="dxa"/>
            <w:noWrap/>
          </w:tcPr>
          <w:p w14:paraId="1CC1F94F" w14:textId="77777777" w:rsidR="00E33BB5" w:rsidRPr="008D56A3" w:rsidRDefault="00E33BB5" w:rsidP="0033470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904" w:type="dxa"/>
            <w:noWrap/>
          </w:tcPr>
          <w:p w14:paraId="58860CF6" w14:textId="77777777" w:rsidR="00E33BB5" w:rsidRDefault="00E33BB5" w:rsidP="003347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</w:t>
            </w:r>
            <w:proofErr w:type="spellEnd"/>
          </w:p>
        </w:tc>
        <w:tc>
          <w:tcPr>
            <w:tcW w:w="1348" w:type="dxa"/>
          </w:tcPr>
          <w:p w14:paraId="29AC1B3A" w14:textId="77777777" w:rsidR="00E33BB5" w:rsidRDefault="00E33BB5" w:rsidP="00334700">
            <w:pPr>
              <w:jc w:val="center"/>
              <w:rPr>
                <w:b/>
                <w:bCs/>
              </w:rPr>
            </w:pPr>
          </w:p>
        </w:tc>
        <w:tc>
          <w:tcPr>
            <w:tcW w:w="922" w:type="dxa"/>
          </w:tcPr>
          <w:p w14:paraId="4A9D3C16" w14:textId="77777777" w:rsidR="00E33BB5" w:rsidRDefault="00E33BB5" w:rsidP="00334700">
            <w:pPr>
              <w:rPr>
                <w:b/>
                <w:bCs/>
              </w:rPr>
            </w:pPr>
            <w:r>
              <w:rPr>
                <w:b/>
                <w:bCs/>
              </w:rPr>
              <w:t>PK</w:t>
            </w:r>
          </w:p>
        </w:tc>
        <w:tc>
          <w:tcPr>
            <w:tcW w:w="1477" w:type="dxa"/>
            <w:noWrap/>
          </w:tcPr>
          <w:p w14:paraId="0D1704CB" w14:textId="77777777" w:rsidR="00E33BB5" w:rsidRPr="008D56A3" w:rsidRDefault="00E33BB5" w:rsidP="00334700">
            <w:pPr>
              <w:jc w:val="center"/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471F8955" w14:textId="77777777" w:rsidR="00E33BB5" w:rsidRDefault="00E33BB5" w:rsidP="00334700">
            <w:pPr>
              <w:jc w:val="center"/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1FE45474" w14:textId="77777777" w:rsidR="00E33BB5" w:rsidRDefault="00E33BB5" w:rsidP="00334700">
            <w:pPr>
              <w:jc w:val="center"/>
              <w:rPr>
                <w:b/>
                <w:bCs/>
              </w:rPr>
            </w:pPr>
          </w:p>
        </w:tc>
        <w:tc>
          <w:tcPr>
            <w:tcW w:w="703" w:type="dxa"/>
          </w:tcPr>
          <w:p w14:paraId="1588A010" w14:textId="77777777" w:rsidR="00E33BB5" w:rsidRDefault="00E33BB5" w:rsidP="00334700">
            <w:pPr>
              <w:jc w:val="center"/>
              <w:rPr>
                <w:b/>
                <w:bCs/>
              </w:rPr>
            </w:pPr>
          </w:p>
        </w:tc>
      </w:tr>
      <w:tr w:rsidR="00E33BB5" w:rsidRPr="008D56A3" w14:paraId="31D77D73" w14:textId="77777777" w:rsidTr="00334700">
        <w:trPr>
          <w:trHeight w:val="255"/>
        </w:trPr>
        <w:tc>
          <w:tcPr>
            <w:tcW w:w="1753" w:type="dxa"/>
            <w:noWrap/>
          </w:tcPr>
          <w:p w14:paraId="56086286" w14:textId="77777777" w:rsidR="00E33BB5" w:rsidRPr="006E1EB0" w:rsidRDefault="00E33BB5" w:rsidP="00334700">
            <w:pPr>
              <w:rPr>
                <w:bCs/>
              </w:rPr>
            </w:pPr>
            <w:r>
              <w:rPr>
                <w:bCs/>
              </w:rPr>
              <w:t>Contenuto</w:t>
            </w:r>
          </w:p>
        </w:tc>
        <w:tc>
          <w:tcPr>
            <w:tcW w:w="904" w:type="dxa"/>
            <w:noWrap/>
          </w:tcPr>
          <w:p w14:paraId="1AB89D20" w14:textId="77777777" w:rsidR="00E33BB5" w:rsidRPr="008D56A3" w:rsidRDefault="00E33BB5" w:rsidP="003347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1348" w:type="dxa"/>
          </w:tcPr>
          <w:p w14:paraId="3770A46D" w14:textId="77777777" w:rsidR="00E33BB5" w:rsidRPr="008D56A3" w:rsidRDefault="00E33BB5" w:rsidP="00334700">
            <w:pPr>
              <w:rPr>
                <w:b/>
                <w:bCs/>
              </w:rPr>
            </w:pPr>
          </w:p>
        </w:tc>
        <w:tc>
          <w:tcPr>
            <w:tcW w:w="922" w:type="dxa"/>
          </w:tcPr>
          <w:p w14:paraId="7760AE3B" w14:textId="77777777" w:rsidR="00E33BB5" w:rsidRPr="008D56A3" w:rsidRDefault="00E33BB5" w:rsidP="00334700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5308F5F5" w14:textId="77777777" w:rsidR="00E33BB5" w:rsidRPr="008D56A3" w:rsidRDefault="00E33BB5" w:rsidP="00334700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19D0A0D5" w14:textId="77777777" w:rsidR="00E33BB5" w:rsidRPr="008D56A3" w:rsidRDefault="00E33BB5" w:rsidP="00334700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73B6C346" w14:textId="1A556A46" w:rsidR="00E33BB5" w:rsidRPr="008D56A3" w:rsidRDefault="00715AE8" w:rsidP="00334700">
            <w:pPr>
              <w:rPr>
                <w:b/>
                <w:bCs/>
              </w:rPr>
            </w:pPr>
            <w:r>
              <w:rPr>
                <w:b/>
                <w:bCs/>
              </w:rPr>
              <w:t>Percorso file</w:t>
            </w:r>
            <w:bookmarkStart w:id="0" w:name="_GoBack"/>
            <w:bookmarkEnd w:id="0"/>
          </w:p>
        </w:tc>
        <w:tc>
          <w:tcPr>
            <w:tcW w:w="703" w:type="dxa"/>
          </w:tcPr>
          <w:p w14:paraId="456E419A" w14:textId="77777777" w:rsidR="00E33BB5" w:rsidRPr="008D56A3" w:rsidRDefault="00E33BB5" w:rsidP="00334700">
            <w:pPr>
              <w:rPr>
                <w:b/>
                <w:bCs/>
              </w:rPr>
            </w:pPr>
          </w:p>
        </w:tc>
      </w:tr>
      <w:tr w:rsidR="00E33BB5" w:rsidRPr="008D56A3" w14:paraId="5E534432" w14:textId="77777777" w:rsidTr="00334700">
        <w:trPr>
          <w:trHeight w:val="255"/>
        </w:trPr>
        <w:tc>
          <w:tcPr>
            <w:tcW w:w="1753" w:type="dxa"/>
            <w:noWrap/>
          </w:tcPr>
          <w:p w14:paraId="32F469B6" w14:textId="77777777" w:rsidR="00E33BB5" w:rsidRDefault="00E33BB5" w:rsidP="00334700">
            <w:pPr>
              <w:rPr>
                <w:bCs/>
              </w:rPr>
            </w:pPr>
            <w:r>
              <w:rPr>
                <w:bCs/>
              </w:rPr>
              <w:t>Tipo</w:t>
            </w:r>
          </w:p>
        </w:tc>
        <w:tc>
          <w:tcPr>
            <w:tcW w:w="904" w:type="dxa"/>
            <w:noWrap/>
          </w:tcPr>
          <w:p w14:paraId="65884926" w14:textId="77777777" w:rsidR="00E33BB5" w:rsidRDefault="00E33BB5" w:rsidP="003347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char</w:t>
            </w:r>
            <w:proofErr w:type="spellEnd"/>
          </w:p>
        </w:tc>
        <w:tc>
          <w:tcPr>
            <w:tcW w:w="1348" w:type="dxa"/>
          </w:tcPr>
          <w:p w14:paraId="386B356F" w14:textId="77777777" w:rsidR="00E33BB5" w:rsidRPr="008D56A3" w:rsidRDefault="00E33BB5" w:rsidP="0033470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22" w:type="dxa"/>
          </w:tcPr>
          <w:p w14:paraId="03EDBC1E" w14:textId="77777777" w:rsidR="00E33BB5" w:rsidRDefault="00E33BB5" w:rsidP="00334700">
            <w:pPr>
              <w:rPr>
                <w:b/>
                <w:bCs/>
              </w:rPr>
            </w:pPr>
          </w:p>
        </w:tc>
        <w:tc>
          <w:tcPr>
            <w:tcW w:w="1477" w:type="dxa"/>
            <w:noWrap/>
          </w:tcPr>
          <w:p w14:paraId="525687BD" w14:textId="77777777" w:rsidR="00E33BB5" w:rsidRPr="008D56A3" w:rsidRDefault="00E33BB5" w:rsidP="00334700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5CA24A61" w14:textId="77777777" w:rsidR="00E33BB5" w:rsidRPr="008D56A3" w:rsidRDefault="00E33BB5" w:rsidP="00334700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590C5A95" w14:textId="77777777" w:rsidR="00E33BB5" w:rsidRPr="008D56A3" w:rsidRDefault="00E33BB5" w:rsidP="003347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del file ad esempio immagine, video </w:t>
            </w:r>
            <w:proofErr w:type="spellStart"/>
            <w:r>
              <w:rPr>
                <w:b/>
                <w:bCs/>
              </w:rPr>
              <w:t>ecc</w:t>
            </w:r>
            <w:proofErr w:type="spellEnd"/>
          </w:p>
        </w:tc>
        <w:tc>
          <w:tcPr>
            <w:tcW w:w="703" w:type="dxa"/>
          </w:tcPr>
          <w:p w14:paraId="49FBDCD2" w14:textId="77777777" w:rsidR="00E33BB5" w:rsidRPr="008D56A3" w:rsidRDefault="00E33BB5" w:rsidP="00334700">
            <w:pPr>
              <w:rPr>
                <w:b/>
                <w:bCs/>
              </w:rPr>
            </w:pPr>
          </w:p>
        </w:tc>
      </w:tr>
      <w:tr w:rsidR="00E33BB5" w:rsidRPr="008D56A3" w14:paraId="31AD328C" w14:textId="77777777" w:rsidTr="00334700">
        <w:trPr>
          <w:trHeight w:val="255"/>
        </w:trPr>
        <w:tc>
          <w:tcPr>
            <w:tcW w:w="1753" w:type="dxa"/>
            <w:noWrap/>
          </w:tcPr>
          <w:p w14:paraId="177BDAE7" w14:textId="288DCDAD" w:rsidR="00E33BB5" w:rsidRDefault="00E33BB5" w:rsidP="00334700">
            <w:pPr>
              <w:rPr>
                <w:bCs/>
              </w:rPr>
            </w:pPr>
            <w:proofErr w:type="spellStart"/>
            <w:r>
              <w:rPr>
                <w:bCs/>
              </w:rPr>
              <w:t>IDMessaggio</w:t>
            </w:r>
            <w:proofErr w:type="spellEnd"/>
          </w:p>
        </w:tc>
        <w:tc>
          <w:tcPr>
            <w:tcW w:w="904" w:type="dxa"/>
            <w:noWrap/>
          </w:tcPr>
          <w:p w14:paraId="0589977A" w14:textId="63182AEE" w:rsidR="00E33BB5" w:rsidRDefault="00E33BB5" w:rsidP="003347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</w:t>
            </w:r>
            <w:proofErr w:type="spellEnd"/>
          </w:p>
        </w:tc>
        <w:tc>
          <w:tcPr>
            <w:tcW w:w="1348" w:type="dxa"/>
          </w:tcPr>
          <w:p w14:paraId="0A84E8B5" w14:textId="77777777" w:rsidR="00E33BB5" w:rsidRDefault="00E33BB5" w:rsidP="00334700">
            <w:pPr>
              <w:rPr>
                <w:b/>
                <w:bCs/>
              </w:rPr>
            </w:pPr>
          </w:p>
        </w:tc>
        <w:tc>
          <w:tcPr>
            <w:tcW w:w="922" w:type="dxa"/>
          </w:tcPr>
          <w:p w14:paraId="27E022E0" w14:textId="3133D86F" w:rsidR="00E33BB5" w:rsidRDefault="00E33BB5" w:rsidP="00334700">
            <w:pPr>
              <w:rPr>
                <w:b/>
                <w:bCs/>
              </w:rPr>
            </w:pPr>
            <w:r>
              <w:rPr>
                <w:b/>
                <w:bCs/>
              </w:rPr>
              <w:t>FK</w:t>
            </w:r>
          </w:p>
        </w:tc>
        <w:tc>
          <w:tcPr>
            <w:tcW w:w="1477" w:type="dxa"/>
            <w:noWrap/>
          </w:tcPr>
          <w:p w14:paraId="5CA6AAEA" w14:textId="77777777" w:rsidR="00E33BB5" w:rsidRPr="008D56A3" w:rsidRDefault="00E33BB5" w:rsidP="00334700">
            <w:pPr>
              <w:rPr>
                <w:b/>
                <w:bCs/>
              </w:rPr>
            </w:pPr>
          </w:p>
        </w:tc>
        <w:tc>
          <w:tcPr>
            <w:tcW w:w="1002" w:type="dxa"/>
            <w:noWrap/>
          </w:tcPr>
          <w:p w14:paraId="00F7AE0D" w14:textId="77777777" w:rsidR="00E33BB5" w:rsidRPr="008D56A3" w:rsidRDefault="00E33BB5" w:rsidP="00334700">
            <w:pPr>
              <w:rPr>
                <w:b/>
                <w:bCs/>
              </w:rPr>
            </w:pPr>
          </w:p>
        </w:tc>
        <w:tc>
          <w:tcPr>
            <w:tcW w:w="2014" w:type="dxa"/>
            <w:noWrap/>
          </w:tcPr>
          <w:p w14:paraId="38DCD06F" w14:textId="77777777" w:rsidR="00E33BB5" w:rsidRDefault="00E33BB5" w:rsidP="00334700">
            <w:pPr>
              <w:rPr>
                <w:b/>
                <w:bCs/>
              </w:rPr>
            </w:pPr>
          </w:p>
        </w:tc>
        <w:tc>
          <w:tcPr>
            <w:tcW w:w="703" w:type="dxa"/>
          </w:tcPr>
          <w:p w14:paraId="0A351682" w14:textId="77777777" w:rsidR="00E33BB5" w:rsidRPr="008D56A3" w:rsidRDefault="00E33BB5" w:rsidP="00334700">
            <w:pPr>
              <w:rPr>
                <w:b/>
                <w:bCs/>
              </w:rPr>
            </w:pPr>
          </w:p>
        </w:tc>
      </w:tr>
    </w:tbl>
    <w:p w14:paraId="0FB8081C" w14:textId="0924CCFC" w:rsidR="00F229DA" w:rsidRDefault="00F229DA"/>
    <w:sectPr w:rsidR="00F229DA" w:rsidSect="00D94599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47ABE"/>
    <w:multiLevelType w:val="hybridMultilevel"/>
    <w:tmpl w:val="1952CC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16CCF"/>
    <w:multiLevelType w:val="hybridMultilevel"/>
    <w:tmpl w:val="61FC582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4A069B"/>
    <w:multiLevelType w:val="hybridMultilevel"/>
    <w:tmpl w:val="20944E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1E2E5A"/>
    <w:multiLevelType w:val="hybridMultilevel"/>
    <w:tmpl w:val="DF5445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D5BB5"/>
    <w:multiLevelType w:val="hybridMultilevel"/>
    <w:tmpl w:val="0D8C14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5B094D"/>
    <w:multiLevelType w:val="hybridMultilevel"/>
    <w:tmpl w:val="FB92A5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496006"/>
    <w:multiLevelType w:val="hybridMultilevel"/>
    <w:tmpl w:val="4060FE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attachedTemplate r:id="rId1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AB0"/>
    <w:rsid w:val="00022BA4"/>
    <w:rsid w:val="000918B6"/>
    <w:rsid w:val="00127F4B"/>
    <w:rsid w:val="001557DF"/>
    <w:rsid w:val="00204F84"/>
    <w:rsid w:val="003A58DA"/>
    <w:rsid w:val="003C309E"/>
    <w:rsid w:val="004936B5"/>
    <w:rsid w:val="004F25DE"/>
    <w:rsid w:val="005A5B45"/>
    <w:rsid w:val="005C3587"/>
    <w:rsid w:val="00613B40"/>
    <w:rsid w:val="00653D1B"/>
    <w:rsid w:val="006B3A6B"/>
    <w:rsid w:val="006C2354"/>
    <w:rsid w:val="006E1EB0"/>
    <w:rsid w:val="00715AE8"/>
    <w:rsid w:val="00844F12"/>
    <w:rsid w:val="00861FC3"/>
    <w:rsid w:val="00930577"/>
    <w:rsid w:val="00942446"/>
    <w:rsid w:val="0097713E"/>
    <w:rsid w:val="009B23F9"/>
    <w:rsid w:val="009B7169"/>
    <w:rsid w:val="00AD0AB0"/>
    <w:rsid w:val="00B84BEB"/>
    <w:rsid w:val="00C95686"/>
    <w:rsid w:val="00C96492"/>
    <w:rsid w:val="00CA4456"/>
    <w:rsid w:val="00D94599"/>
    <w:rsid w:val="00E33BB5"/>
    <w:rsid w:val="00EB469E"/>
    <w:rsid w:val="00F229DA"/>
    <w:rsid w:val="00FB33DA"/>
    <w:rsid w:val="00FE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546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5A5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04F84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3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3B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5A5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04F84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3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3B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%2011\Desktop\_Modello%20Scheda%20Progetto%20DB%20v7%20(1)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864A9-5D76-4222-AF24-AD67D7371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_Modello Scheda Progetto DB v7 (1).dotx</Template>
  <TotalTime>0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11</dc:creator>
  <cp:lastModifiedBy>Ferrari Kevin</cp:lastModifiedBy>
  <cp:revision>4</cp:revision>
  <dcterms:created xsi:type="dcterms:W3CDTF">2024-01-27T10:30:00Z</dcterms:created>
  <dcterms:modified xsi:type="dcterms:W3CDTF">2024-01-27T10:33:00Z</dcterms:modified>
</cp:coreProperties>
</file>